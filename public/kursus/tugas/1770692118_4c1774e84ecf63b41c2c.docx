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2B58" w:rsidRDefault="00092B58" w:rsidP="00092B58">
      <w:pPr>
        <w:pStyle w:val="ImagePlaceholder"/>
      </w:pP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:rsidTr="0031213E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:rsidR="00092B58" w:rsidRPr="00DC4A6D" w:rsidRDefault="0031213E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r>
              <w:rPr>
                <w:rFonts w:ascii="Posterama" w:hAnsi="Posterama" w:cs="Posterama"/>
                <w:sz w:val="100"/>
                <w:szCs w:val="100"/>
              </w:rPr>
              <w:t>AQILAH ROSYADA</w:t>
            </w:r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621AC54D" wp14:editId="13988796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:rsidTr="0031213E">
        <w:trPr>
          <w:trHeight w:val="423"/>
          <w:jc w:val="center"/>
        </w:trPr>
        <w:tc>
          <w:tcPr>
            <w:tcW w:w="10800" w:type="dxa"/>
            <w:gridSpan w:val="7"/>
          </w:tcPr>
          <w:p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:rsidTr="0031213E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:rsidR="00092B58" w:rsidRPr="0031213E" w:rsidRDefault="0031213E" w:rsidP="0031213E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E4F5F89E9896414289102D4A079D8775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OBJECTIVE</w:t>
                </w:r>
              </w:sdtContent>
            </w:sdt>
          </w:p>
          <w:p w:rsidR="00092B58" w:rsidRDefault="0031213E" w:rsidP="00AA7C8A">
            <w:pPr>
              <w:rPr>
                <w:szCs w:val="26"/>
              </w:rPr>
            </w:pPr>
            <w:r>
              <w:rPr>
                <w:szCs w:val="26"/>
              </w:rPr>
              <w:t>BERIKUT DATA PRIBADI SAYA</w:t>
            </w:r>
          </w:p>
          <w:p w:rsidR="00092B58" w:rsidRPr="00461532" w:rsidRDefault="0031213E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8715D2E494C2442FAB60E7B8725EAD1B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skills</w:t>
                </w:r>
              </w:sdtContent>
            </w:sdt>
          </w:p>
          <w:p w:rsidR="00092B58" w:rsidRPr="008E3C34" w:rsidRDefault="0031213E" w:rsidP="00690E3F">
            <w:pPr>
              <w:pStyle w:val="BulletList"/>
            </w:pPr>
            <w:sdt>
              <w:sdtPr>
                <w:id w:val="1142081689"/>
                <w:placeholder>
                  <w:docPart w:val="72B168377E594D4FA6ACCA399B882BAA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Communication</w:t>
                </w:r>
              </w:sdtContent>
            </w:sdt>
          </w:p>
          <w:p w:rsidR="00300BC8" w:rsidRPr="008E3C34" w:rsidRDefault="0031213E" w:rsidP="00300BC8">
            <w:pPr>
              <w:pStyle w:val="BulletList"/>
            </w:pPr>
            <w:sdt>
              <w:sdtPr>
                <w:id w:val="-1249733482"/>
                <w:placeholder>
                  <w:docPart w:val="A14E289AD2FD4F86B58FD3908D36FF17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Problem-solving</w:t>
                </w:r>
              </w:sdtContent>
            </w:sdt>
          </w:p>
          <w:p w:rsidR="00300BC8" w:rsidRPr="008E3C34" w:rsidRDefault="0031213E" w:rsidP="00300BC8">
            <w:pPr>
              <w:pStyle w:val="BulletList"/>
            </w:pPr>
            <w:sdt>
              <w:sdtPr>
                <w:id w:val="752634352"/>
                <w:placeholder>
                  <w:docPart w:val="C9F9B17354114FEFA00ED4890EAF8442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Critical thinking</w:t>
                </w:r>
              </w:sdtContent>
            </w:sdt>
          </w:p>
          <w:p w:rsidR="00300BC8" w:rsidRDefault="0031213E" w:rsidP="00300BC8">
            <w:pPr>
              <w:pStyle w:val="BulletList"/>
            </w:pPr>
            <w:sdt>
              <w:sdtPr>
                <w:id w:val="271598279"/>
                <w:placeholder>
                  <w:docPart w:val="41099800C81349EB9616EAD45C41E7D7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Time management</w:t>
                </w:r>
              </w:sdtContent>
            </w:sdt>
          </w:p>
          <w:p w:rsidR="00300BC8" w:rsidRPr="008E3C34" w:rsidRDefault="0031213E" w:rsidP="00300BC8">
            <w:pPr>
              <w:pStyle w:val="BulletList"/>
            </w:pPr>
            <w:sdt>
              <w:sdtPr>
                <w:id w:val="-455567879"/>
                <w:placeholder>
                  <w:docPart w:val="754CDB125EDE4FAC9406B56DC8AE0F74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Lesson planning</w:t>
                </w:r>
              </w:sdtContent>
            </w:sdt>
          </w:p>
          <w:p w:rsidR="00300BC8" w:rsidRPr="008E3C34" w:rsidRDefault="0031213E" w:rsidP="00300BC8">
            <w:pPr>
              <w:pStyle w:val="BulletList"/>
            </w:pPr>
            <w:sdt>
              <w:sdtPr>
                <w:id w:val="-427812526"/>
                <w:placeholder>
                  <w:docPart w:val="A4B354351FDF43E4B27ECE380525DADE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Leadership</w:t>
                </w:r>
              </w:sdtContent>
            </w:sdt>
          </w:p>
          <w:p w:rsidR="00690E3F" w:rsidRDefault="0031213E" w:rsidP="00690E3F">
            <w:pPr>
              <w:pStyle w:val="BulletList"/>
            </w:pPr>
            <w:sdt>
              <w:sdtPr>
                <w:id w:val="231124615"/>
                <w:placeholder>
                  <w:docPart w:val="1FAA58A303AF4A68A1BA0925373EAEB0"/>
                </w:placeholder>
                <w:temporary/>
                <w:showingPlcHdr/>
                <w15:appearance w15:val="hidden"/>
              </w:sdtPr>
              <w:sdtEndPr/>
              <w:sdtContent>
                <w:r w:rsidR="00300BC8">
                  <w:t>Creative writing</w:t>
                </w:r>
              </w:sdtContent>
            </w:sdt>
            <w:bookmarkStart w:id="0" w:name="_GoBack"/>
            <w:bookmarkEnd w:id="0"/>
          </w:p>
          <w:p w:rsidR="00300BC8" w:rsidRPr="00495CDE" w:rsidRDefault="00300BC8" w:rsidP="00690E3F">
            <w:pPr>
              <w:pStyle w:val="BulletList"/>
            </w:pPr>
          </w:p>
          <w:p w:rsidR="00690E3F" w:rsidRPr="00690E3F" w:rsidRDefault="0031213E" w:rsidP="00690E3F">
            <w:pPr>
              <w:pStyle w:val="Heading2"/>
            </w:pPr>
            <w:sdt>
              <w:sdtPr>
                <w:id w:val="-458502538"/>
                <w:placeholder>
                  <w:docPart w:val="C328658171B2482DB203F84768B089ED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ADDRESS</w:t>
                </w:r>
              </w:sdtContent>
            </w:sdt>
          </w:p>
          <w:p w:rsidR="00690E3F" w:rsidRPr="00690E3F" w:rsidRDefault="0031213E" w:rsidP="00444441">
            <w:pPr>
              <w:pStyle w:val="Heading3"/>
            </w:pPr>
            <w:sdt>
              <w:sdtPr>
                <w:id w:val="527770360"/>
                <w:placeholder>
                  <w:docPart w:val="B0EFCB5A21D3451CB5A888A5B5F5C8BE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690E3F">
                  <w:t>987 6th Ave</w:t>
                </w:r>
                <w:r w:rsidR="00300BC8" w:rsidRPr="00690E3F">
                  <w:br/>
                  <w:t>Santa Fe, NM 76543</w:t>
                </w:r>
                <w:r w:rsidR="00300BC8" w:rsidRPr="00690E3F">
                  <w:br/>
                  <w:t>USA</w:t>
                </w:r>
              </w:sdtContent>
            </w:sdt>
          </w:p>
          <w:p w:rsidR="00690E3F" w:rsidRDefault="0031213E" w:rsidP="00690E3F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7E09F0868CED465DB37F38DBDE667B2B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PHONE</w:t>
                </w:r>
              </w:sdtContent>
            </w:sdt>
          </w:p>
          <w:p w:rsidR="00690E3F" w:rsidRPr="00444441" w:rsidRDefault="0031213E" w:rsidP="00444441">
            <w:pPr>
              <w:pStyle w:val="Heading3"/>
              <w:rPr>
                <w:szCs w:val="20"/>
              </w:rPr>
            </w:pPr>
            <w:sdt>
              <w:sdtPr>
                <w:id w:val="-507216240"/>
                <w:placeholder>
                  <w:docPart w:val="B905AAD7B44C44E39108F11B8E7A2DC1"/>
                </w:placeholder>
                <w:temporary/>
                <w:showingPlcHdr/>
                <w15:appearance w15:val="hidden"/>
              </w:sdtPr>
              <w:sdtEndPr/>
              <w:sdtContent>
                <w:hyperlink r:id="rId13" w:history="1">
                  <w:r w:rsidR="00300BC8" w:rsidRPr="00495CDE">
                    <w:t>706.555.0123</w:t>
                  </w:r>
                </w:hyperlink>
              </w:sdtContent>
            </w:sdt>
          </w:p>
          <w:p w:rsidR="00690E3F" w:rsidRDefault="0031213E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728FB77C5BB64FBEBF60E78746AE0537"/>
                </w:placeholder>
                <w:temporary/>
                <w:showingPlcHdr/>
                <w15:appearance w15:val="hidden"/>
              </w:sdtPr>
              <w:sdtEndPr/>
              <w:sdtContent>
                <w:r w:rsidR="00300BC8" w:rsidRPr="00461532">
                  <w:t>EMAIL</w:t>
                </w:r>
              </w:sdtContent>
            </w:sdt>
          </w:p>
          <w:p w:rsidR="00690E3F" w:rsidRPr="00444441" w:rsidRDefault="0031213E" w:rsidP="00444441">
            <w:pPr>
              <w:pStyle w:val="Heading3"/>
              <w:rPr>
                <w:szCs w:val="20"/>
              </w:rPr>
            </w:pPr>
            <w:sdt>
              <w:sdtPr>
                <w:id w:val="1605077325"/>
                <w:placeholder>
                  <w:docPart w:val="97C8273B44AB4FDC83F17D2E5D1E339D"/>
                </w:placeholder>
                <w:temporary/>
                <w:showingPlcHdr/>
                <w15:appearance w15:val="hidden"/>
              </w:sdtPr>
              <w:sdtEndPr/>
              <w:sdtContent>
                <w:hyperlink r:id="rId14" w:history="1">
                  <w:r w:rsidR="00C17861" w:rsidRPr="00495CDE">
                    <w:t>tonnie@example.com</w:t>
                  </w:r>
                </w:hyperlink>
              </w:sdtContent>
            </w:sdt>
          </w:p>
          <w:p w:rsidR="00690E3F" w:rsidRPr="00C17861" w:rsidRDefault="0031213E" w:rsidP="00C17861">
            <w:pPr>
              <w:pStyle w:val="Heading2"/>
            </w:pPr>
            <w:sdt>
              <w:sdtPr>
                <w:id w:val="726576650"/>
                <w:placeholder>
                  <w:docPart w:val="7D42B640C3E5480580AF2D7B7588A0B6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/>
                </w:rPr>
              </w:sdtEndPr>
              <w:sdtContent>
                <w:r w:rsidR="00C17861" w:rsidRPr="00690E3F">
                  <w:rPr>
                    <w:rStyle w:val="Heading1Char"/>
                    <w:b/>
                    <w:caps w:val="0"/>
                  </w:rPr>
                  <w:t>WEBSITE</w:t>
                </w:r>
              </w:sdtContent>
            </w:sdt>
          </w:p>
          <w:p w:rsidR="00690E3F" w:rsidRPr="00C17861" w:rsidRDefault="0031213E" w:rsidP="00C17861">
            <w:pPr>
              <w:pStyle w:val="Heading3"/>
              <w:rPr>
                <w:szCs w:val="20"/>
              </w:rPr>
            </w:pPr>
            <w:sdt>
              <w:sdtPr>
                <w:id w:val="-1152897034"/>
                <w:placeholder>
                  <w:docPart w:val="5157D430B4E24EC6B08E781731A0DEE3"/>
                </w:placeholder>
                <w:temporary/>
                <w:showingPlcHdr/>
                <w15:appearance w15:val="hidden"/>
              </w:sdtPr>
              <w:sdtEndPr/>
              <w:sdtContent>
                <w:hyperlink r:id="rId15" w:history="1">
                  <w:r w:rsidR="00C17861" w:rsidRPr="00690E3F">
                    <w:t>www.interestingsite.com</w:t>
                  </w:r>
                </w:hyperlink>
              </w:sdtContent>
            </w:sdt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:rsidR="00092B58" w:rsidRPr="00300BC8" w:rsidRDefault="00092B58" w:rsidP="00300BC8">
            <w:pPr>
              <w:pStyle w:val="Heading1"/>
            </w:pPr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:rsidR="00092B58" w:rsidRPr="00F079F2" w:rsidRDefault="00092B58" w:rsidP="00690E3F"/>
        </w:tc>
      </w:tr>
      <w:tr w:rsidR="0031213E" w:rsidRPr="00F079F2" w:rsidTr="0031213E">
        <w:trPr>
          <w:gridAfter w:val="4"/>
          <w:wAfter w:w="4860" w:type="dxa"/>
          <w:trHeight w:val="30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31213E" w:rsidRPr="00F079F2" w:rsidTr="0031213E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:rsidR="0031213E" w:rsidRPr="0031213E" w:rsidRDefault="0031213E" w:rsidP="0031213E">
            <w:pPr>
              <w:pStyle w:val="Heading4"/>
              <w:rPr>
                <w:rFonts w:eastAsia="MS Mincho"/>
              </w:rPr>
            </w:pPr>
          </w:p>
        </w:tc>
      </w:tr>
      <w:tr w:rsidR="0031213E" w:rsidRPr="00F079F2" w:rsidTr="0031213E">
        <w:trPr>
          <w:gridAfter w:val="1"/>
          <w:wAfter w:w="20" w:type="dxa"/>
          <w:trHeight w:val="2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</w:tcPr>
          <w:p w:rsidR="0031213E" w:rsidRPr="00300BC8" w:rsidRDefault="0031213E" w:rsidP="00300BC8">
            <w:pPr>
              <w:pStyle w:val="Heading1"/>
            </w:pPr>
            <w:sdt>
              <w:sdtPr>
                <w:id w:val="1731808395"/>
                <w:placeholder>
                  <w:docPart w:val="04303F74B4044EBB92269B506FE4F846"/>
                </w:placeholder>
                <w:temporary/>
                <w:showingPlcHdr/>
                <w15:appearance w15:val="hidden"/>
              </w:sdtPr>
              <w:sdtContent>
                <w:r>
                  <w:t>EDUCATION</w:t>
                </w:r>
              </w:sdtContent>
            </w:sdt>
          </w:p>
          <w:p w:rsidR="0031213E" w:rsidRPr="00300BC8" w:rsidRDefault="0031213E" w:rsidP="00300BC8">
            <w:pPr>
              <w:pStyle w:val="Heading1"/>
            </w:pPr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:rsidR="0031213E" w:rsidRPr="0091735B" w:rsidRDefault="0031213E" w:rsidP="00690E3F"/>
        </w:tc>
      </w:tr>
      <w:tr w:rsidR="0031213E" w:rsidRPr="00F079F2" w:rsidTr="0031213E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  <w:vAlign w:val="center"/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:rsidR="0031213E" w:rsidRPr="0091735B" w:rsidRDefault="0031213E" w:rsidP="00690E3F"/>
        </w:tc>
      </w:tr>
      <w:tr w:rsidR="0031213E" w:rsidRPr="00F079F2" w:rsidTr="0031213E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/>
        </w:tc>
        <w:tc>
          <w:tcPr>
            <w:tcW w:w="7270" w:type="dxa"/>
            <w:gridSpan w:val="4"/>
            <w:vAlign w:val="center"/>
          </w:tcPr>
          <w:p w:rsidR="0031213E" w:rsidRDefault="0031213E" w:rsidP="00C17861">
            <w:r>
              <w:t>SD UMAR IBNUL KHOTTHOB PEKALONGAN</w:t>
            </w:r>
          </w:p>
          <w:p w:rsidR="0031213E" w:rsidRPr="00F079F2" w:rsidRDefault="0031213E" w:rsidP="00C17861">
            <w:r>
              <w:t>SMP MA’HAD DAARUS SALAF AL ISLAMI PENDEM SRAGEN</w:t>
            </w:r>
          </w:p>
        </w:tc>
      </w:tr>
      <w:tr w:rsidR="0031213E" w:rsidRPr="00F079F2" w:rsidTr="0031213E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</w:tcPr>
          <w:p w:rsidR="0031213E" w:rsidRPr="00300BC8" w:rsidRDefault="0031213E" w:rsidP="00300BC8">
            <w:pPr>
              <w:pStyle w:val="Heading1"/>
            </w:pPr>
            <w:sdt>
              <w:sdtPr>
                <w:id w:val="-2024777448"/>
                <w:placeholder>
                  <w:docPart w:val="9C6F9F47CDDF4DA783B8E3E92F31DFE3"/>
                </w:placeholder>
                <w:temporary/>
                <w:showingPlcHdr/>
                <w15:appearance w15:val="hidden"/>
              </w:sdtPr>
              <w:sdtContent>
                <w:r w:rsidRPr="00F079F2">
                  <w:t>COMMUNICATION</w:t>
                </w:r>
              </w:sdtContent>
            </w:sdt>
          </w:p>
          <w:p w:rsidR="0031213E" w:rsidRPr="00300BC8" w:rsidRDefault="0031213E" w:rsidP="00300BC8">
            <w:pPr>
              <w:pStyle w:val="Heading1"/>
            </w:pPr>
            <w:sdt>
              <w:sdtPr>
                <w:id w:val="281850259"/>
                <w:placeholder>
                  <w:docPart w:val="DCFAD6BEE7054C0BAF4E6DB8EB1A666D"/>
                </w:placeholder>
                <w:temporary/>
                <w:showingPlcHdr/>
                <w15:appearance w15:val="hidden"/>
              </w:sdtPr>
              <w:sdtContent>
                <w:r w:rsidRPr="000573A9">
                  <w:t xml:space="preserve">Collaborating with colleagues, parents, and community members to support student learning and achievement is an essential </w:t>
                </w:r>
                <w:r w:rsidRPr="000573A9">
                  <w:lastRenderedPageBreak/>
                  <w:t>responsibility of an elementary school teacher.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:rsidR="0031213E" w:rsidRPr="00F079F2" w:rsidRDefault="0031213E" w:rsidP="00690E3F"/>
        </w:tc>
      </w:tr>
      <w:tr w:rsidR="0031213E" w:rsidRPr="00F079F2" w:rsidTr="0031213E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:rsidR="0031213E" w:rsidRPr="00F079F2" w:rsidRDefault="0031213E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  <w:vAlign w:val="center"/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:rsidR="0031213E" w:rsidRPr="00F079F2" w:rsidRDefault="0031213E" w:rsidP="00690E3F"/>
        </w:tc>
      </w:tr>
      <w:tr w:rsidR="0031213E" w:rsidRPr="00F079F2" w:rsidTr="0031213E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:rsidR="0031213E" w:rsidRPr="00252342" w:rsidRDefault="0031213E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:rsidR="0031213E" w:rsidRPr="000573A9" w:rsidRDefault="0031213E" w:rsidP="00C17861">
            <w:sdt>
              <w:sdtPr>
                <w:id w:val="-69271334"/>
                <w:placeholder>
                  <w:docPart w:val="7DEFC6F689104B57AA59F55FD7E2B151"/>
                </w:placeholder>
                <w:temporary/>
                <w:showingPlcHdr/>
                <w15:appearance w15:val="hidden"/>
              </w:sdtPr>
              <w:sdtContent>
                <w:r w:rsidRPr="00690E3F">
                  <w:t>LEADERSHIP</w:t>
                </w:r>
              </w:sdtContent>
            </w:sdt>
          </w:p>
        </w:tc>
      </w:tr>
      <w:tr w:rsidR="0031213E" w:rsidRPr="00F079F2" w:rsidTr="0031213E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</w:tcPr>
          <w:p w:rsidR="0031213E" w:rsidRPr="00300BC8" w:rsidRDefault="0031213E" w:rsidP="00300BC8">
            <w:pPr>
              <w:pStyle w:val="Heading1"/>
            </w:pPr>
            <w:sdt>
              <w:sdtPr>
                <w:id w:val="1013108874"/>
                <w:placeholder>
                  <w:docPart w:val="343E2DDFB4DD491AB87B799952A8BA40"/>
                </w:placeholder>
                <w:temporary/>
                <w:showingPlcHdr/>
                <w15:appearance w15:val="hidden"/>
              </w:sdtPr>
              <w:sdtContent>
                <w:r w:rsidRPr="00690E3F">
                  <w:t>LEADERSHIP</w:t>
                </w:r>
              </w:sdtContent>
            </w:sdt>
          </w:p>
          <w:p w:rsidR="0031213E" w:rsidRPr="00300BC8" w:rsidRDefault="0031213E" w:rsidP="00300BC8">
            <w:pPr>
              <w:pStyle w:val="Heading1"/>
            </w:pPr>
            <w:sdt>
              <w:sdtPr>
                <w:id w:val="763112721"/>
                <w:placeholder>
                  <w:docPart w:val="A7CF8BA98F4245CFAAB2AA7198876F75"/>
                </w:placeholder>
                <w:temporary/>
                <w:showingPlcHdr/>
                <w15:appearance w15:val="hidden"/>
              </w:sdtPr>
              <w:sdtContent>
                <w:r w:rsidRPr="00046661">
                  <w:t>As a teacher</w:t>
                </w:r>
                <w:r>
                  <w:t>,</w:t>
                </w:r>
                <w:r w:rsidRPr="000466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:rsidR="0031213E" w:rsidRPr="00F079F2" w:rsidRDefault="0031213E" w:rsidP="00690E3F"/>
        </w:tc>
      </w:tr>
      <w:tr w:rsidR="0031213E" w:rsidRPr="00F079F2" w:rsidTr="0031213E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  <w:vAlign w:val="center"/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:rsidR="0031213E" w:rsidRPr="00F079F2" w:rsidRDefault="0031213E" w:rsidP="00690E3F"/>
        </w:tc>
      </w:tr>
      <w:tr w:rsidR="0031213E" w:rsidRPr="00F079F2" w:rsidTr="0031213E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:rsidR="0031213E" w:rsidRPr="00046661" w:rsidRDefault="0031213E" w:rsidP="00C17861">
            <w:sdt>
              <w:sdtPr>
                <w:id w:val="2019893913"/>
                <w:placeholder>
                  <w:docPart w:val="7CB03015E1964CC2B24E9CA50A7D3DC1"/>
                </w:placeholder>
                <w:temporary/>
                <w:showingPlcHdr/>
                <w15:appearance w15:val="hidden"/>
              </w:sdtPr>
              <w:sdtContent>
                <w:r w:rsidRPr="00ED71CF">
                  <w:t>REFERENCES</w:t>
                </w:r>
              </w:sdtContent>
            </w:sdt>
          </w:p>
        </w:tc>
      </w:tr>
      <w:tr w:rsidR="0031213E" w:rsidRPr="00F079F2" w:rsidTr="0031213E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</w:tcPr>
          <w:p w:rsidR="0031213E" w:rsidRPr="00300BC8" w:rsidRDefault="0031213E" w:rsidP="00300BC8">
            <w:pPr>
              <w:pStyle w:val="Heading1"/>
            </w:pPr>
            <w:sdt>
              <w:sdtPr>
                <w:id w:val="-656231711"/>
                <w:placeholder>
                  <w:docPart w:val="DA48836D6CAA4E209E52624D43F71A5A"/>
                </w:placeholder>
                <w:temporary/>
                <w:showingPlcHdr/>
                <w15:appearance w15:val="hidden"/>
              </w:sdtPr>
              <w:sdtContent>
                <w:r w:rsidRPr="00ED71CF">
                  <w:t>REFERENCES</w:t>
                </w:r>
              </w:sdtContent>
            </w:sdt>
          </w:p>
          <w:p w:rsidR="0031213E" w:rsidRPr="00300BC8" w:rsidRDefault="0031213E" w:rsidP="00300BC8">
            <w:pPr>
              <w:pStyle w:val="Heading1"/>
            </w:pPr>
            <w:sdt>
              <w:sdtPr>
                <w:id w:val="-1684044234"/>
                <w:placeholder>
                  <w:docPart w:val="3C341A235E2246CBAC152EB79DBCC78D"/>
                </w:placeholder>
                <w:temporary/>
                <w:showingPlcHdr/>
                <w15:appearance w15:val="hidden"/>
              </w:sdtPr>
              <w:sdtContent>
                <w:r w:rsidRPr="008E78A4">
                  <w:t>Available upon request.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:rsidR="0031213E" w:rsidRPr="00F079F2" w:rsidRDefault="0031213E" w:rsidP="00690E3F"/>
        </w:tc>
      </w:tr>
      <w:tr w:rsidR="0031213E" w:rsidRPr="00F079F2" w:rsidTr="0031213E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  <w:vAlign w:val="center"/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:rsidR="0031213E" w:rsidRPr="00F079F2" w:rsidRDefault="0031213E" w:rsidP="00690E3F"/>
        </w:tc>
      </w:tr>
      <w:tr w:rsidR="0031213E" w:rsidRPr="00F079F2" w:rsidTr="0031213E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:rsidR="0031213E" w:rsidRPr="00F079F2" w:rsidRDefault="0031213E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:rsidR="0031213E" w:rsidRPr="00F079F2" w:rsidRDefault="0031213E" w:rsidP="00C17861"/>
        </w:tc>
      </w:tr>
      <w:tr w:rsidR="0031213E" w:rsidRPr="00F079F2" w:rsidTr="0031213E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:rsidR="0031213E" w:rsidRPr="00F079F2" w:rsidRDefault="0031213E" w:rsidP="007E19CB"/>
        </w:tc>
        <w:tc>
          <w:tcPr>
            <w:tcW w:w="360" w:type="dxa"/>
            <w:tcBorders>
              <w:left w:val="nil"/>
            </w:tcBorders>
          </w:tcPr>
          <w:p w:rsidR="0031213E" w:rsidRPr="00F079F2" w:rsidRDefault="0031213E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:rsidR="0031213E" w:rsidRDefault="0031213E" w:rsidP="007E19CB"/>
        </w:tc>
      </w:tr>
    </w:tbl>
    <w:p w:rsidR="004954D6" w:rsidRPr="0006568A" w:rsidRDefault="004954D6" w:rsidP="007520D7"/>
    <w:sectPr w:rsidR="004954D6" w:rsidRPr="0006568A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1213E" w:rsidRDefault="0031213E" w:rsidP="0085363C">
      <w:pPr>
        <w:spacing w:line="240" w:lineRule="auto"/>
      </w:pPr>
      <w:r>
        <w:separator/>
      </w:r>
    </w:p>
  </w:endnote>
  <w:endnote w:type="continuationSeparator" w:id="0">
    <w:p w:rsidR="0031213E" w:rsidRDefault="0031213E" w:rsidP="0085363C">
      <w:pPr>
        <w:spacing w:line="240" w:lineRule="auto"/>
      </w:pPr>
      <w:r>
        <w:continuationSeparator/>
      </w:r>
    </w:p>
  </w:endnote>
  <w:endnote w:type="continuationNotice" w:id="1">
    <w:p w:rsidR="0031213E" w:rsidRDefault="0031213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19CAC44-81B1-4965-B9FA-7657E66A6A78}"/>
    <w:embedBold r:id="rId2" w:fontKey="{CEF40686-41E4-4E46-AAB6-14146ABC1C8C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D137B683-A0D9-44FE-92D3-713325615B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2A1904DA-F343-4859-9EC2-107B50C711A5}"/>
    <w:embedBold r:id="rId5" w:fontKey="{079C3DFE-C111-435C-8BAE-C0277E5056A5}"/>
    <w:embedItalic r:id="rId6" w:fontKey="{354F5555-F202-481F-991F-5D517B0D079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44C3C0D-E870-4F17-98F3-F042B2C54072}"/>
    <w:embedBold r:id="rId8" w:fontKey="{CFE741DB-F87D-4B0E-BD7A-4ADAEA65070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BA01BD5-550A-4CF4-A61A-33AB7E4D9F52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FF5CEF14-DC09-4539-8555-DD173745DC71}"/>
    <w:embedBold r:id="rId11" w:fontKey="{CD7E62BA-CF4E-4085-9612-152944B05C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1213E" w:rsidRDefault="0031213E" w:rsidP="0085363C">
      <w:pPr>
        <w:spacing w:line="240" w:lineRule="auto"/>
      </w:pPr>
      <w:r>
        <w:separator/>
      </w:r>
    </w:p>
  </w:footnote>
  <w:footnote w:type="continuationSeparator" w:id="0">
    <w:p w:rsidR="0031213E" w:rsidRDefault="0031213E" w:rsidP="0085363C">
      <w:pPr>
        <w:spacing w:line="240" w:lineRule="auto"/>
      </w:pPr>
      <w:r>
        <w:continuationSeparator/>
      </w:r>
    </w:p>
  </w:footnote>
  <w:footnote w:type="continuationNotice" w:id="1">
    <w:p w:rsidR="0031213E" w:rsidRDefault="0031213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16"/>
  </w:num>
  <w:num w:numId="4">
    <w:abstractNumId w:val="13"/>
  </w:num>
  <w:num w:numId="5">
    <w:abstractNumId w:val="14"/>
  </w:num>
  <w:num w:numId="6">
    <w:abstractNumId w:val="20"/>
  </w:num>
  <w:num w:numId="7">
    <w:abstractNumId w:val="7"/>
  </w:num>
  <w:num w:numId="8">
    <w:abstractNumId w:val="11"/>
  </w:num>
  <w:num w:numId="9">
    <w:abstractNumId w:val="18"/>
  </w:num>
  <w:num w:numId="10">
    <w:abstractNumId w:val="2"/>
  </w:num>
  <w:num w:numId="11">
    <w:abstractNumId w:val="6"/>
  </w:num>
  <w:num w:numId="12">
    <w:abstractNumId w:val="1"/>
  </w:num>
  <w:num w:numId="13">
    <w:abstractNumId w:val="3"/>
  </w:num>
  <w:num w:numId="14">
    <w:abstractNumId w:val="10"/>
  </w:num>
  <w:num w:numId="15">
    <w:abstractNumId w:val="9"/>
  </w:num>
  <w:num w:numId="16">
    <w:abstractNumId w:val="17"/>
  </w:num>
  <w:num w:numId="17">
    <w:abstractNumId w:val="4"/>
  </w:num>
  <w:num w:numId="18">
    <w:abstractNumId w:val="22"/>
  </w:num>
  <w:num w:numId="19">
    <w:abstractNumId w:val="19"/>
  </w:num>
  <w:num w:numId="20">
    <w:abstractNumId w:val="15"/>
  </w:num>
  <w:num w:numId="21">
    <w:abstractNumId w:val="21"/>
  </w:num>
  <w:num w:numId="22">
    <w:abstractNumId w:val="5"/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3E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50A8F"/>
    <w:rsid w:val="00162D53"/>
    <w:rsid w:val="001727CA"/>
    <w:rsid w:val="00187D40"/>
    <w:rsid w:val="001B1A04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1213E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7599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BEA4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onnie@example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interestingsite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onnie@example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\AppData\Roaming\Microsoft\Templates\Creative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nterestingsite.com" TargetMode="External"/><Relationship Id="rId5" Type="http://schemas.openxmlformats.org/officeDocument/2006/relationships/hyperlink" Target="mailto:tonnie@example.com" TargetMode="External"/><Relationship Id="rId4" Type="http://schemas.openxmlformats.org/officeDocument/2006/relationships/hyperlink" Target="mailto:tonni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4F5F89E9896414289102D4A079D8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AFE1E-9029-4226-AA1F-34C896840B8B}"/>
      </w:docPartPr>
      <w:docPartBody>
        <w:p w:rsidR="00000000" w:rsidRDefault="002F0171">
          <w:pPr>
            <w:pStyle w:val="E4F5F89E9896414289102D4A079D8775"/>
          </w:pPr>
          <w:r w:rsidRPr="00461532">
            <w:t>OBJECTIVE</w:t>
          </w:r>
        </w:p>
      </w:docPartBody>
    </w:docPart>
    <w:docPart>
      <w:docPartPr>
        <w:name w:val="8715D2E494C2442FAB60E7B8725EA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860BB-8A08-41C0-A780-42B1B3ECCC73}"/>
      </w:docPartPr>
      <w:docPartBody>
        <w:p w:rsidR="00000000" w:rsidRDefault="002F0171">
          <w:pPr>
            <w:pStyle w:val="8715D2E494C2442FAB60E7B8725EAD1B"/>
          </w:pPr>
          <w:r>
            <w:t>skills</w:t>
          </w:r>
        </w:p>
      </w:docPartBody>
    </w:docPart>
    <w:docPart>
      <w:docPartPr>
        <w:name w:val="72B168377E594D4FA6ACCA399B882B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89293-57E7-49B2-B75C-ED1894196937}"/>
      </w:docPartPr>
      <w:docPartBody>
        <w:p w:rsidR="00000000" w:rsidRDefault="002F0171">
          <w:pPr>
            <w:pStyle w:val="72B168377E594D4FA6ACCA399B882BAA"/>
          </w:pPr>
          <w:r>
            <w:t>Communication</w:t>
          </w:r>
        </w:p>
      </w:docPartBody>
    </w:docPart>
    <w:docPart>
      <w:docPartPr>
        <w:name w:val="A14E289AD2FD4F86B58FD3908D36F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CE677-8A6C-491F-8756-0AC74FBD511F}"/>
      </w:docPartPr>
      <w:docPartBody>
        <w:p w:rsidR="00000000" w:rsidRDefault="002F0171">
          <w:pPr>
            <w:pStyle w:val="A14E289AD2FD4F86B58FD3908D36FF17"/>
          </w:pPr>
          <w:r>
            <w:t>Problem-solving</w:t>
          </w:r>
        </w:p>
      </w:docPartBody>
    </w:docPart>
    <w:docPart>
      <w:docPartPr>
        <w:name w:val="C9F9B17354114FEFA00ED4890EAF8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67050-D911-4872-A44B-9899B69D98D2}"/>
      </w:docPartPr>
      <w:docPartBody>
        <w:p w:rsidR="00000000" w:rsidRDefault="002F0171">
          <w:pPr>
            <w:pStyle w:val="C9F9B17354114FEFA00ED4890EAF8442"/>
          </w:pPr>
          <w:r>
            <w:t>Critical thinking</w:t>
          </w:r>
        </w:p>
      </w:docPartBody>
    </w:docPart>
    <w:docPart>
      <w:docPartPr>
        <w:name w:val="41099800C81349EB9616EAD45C41E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7113-1AC3-4D66-B07E-6C7853AC399A}"/>
      </w:docPartPr>
      <w:docPartBody>
        <w:p w:rsidR="00000000" w:rsidRDefault="002F0171">
          <w:pPr>
            <w:pStyle w:val="41099800C81349EB9616EAD45C41E7D7"/>
          </w:pPr>
          <w:r>
            <w:t>Time management</w:t>
          </w:r>
        </w:p>
      </w:docPartBody>
    </w:docPart>
    <w:docPart>
      <w:docPartPr>
        <w:name w:val="754CDB125EDE4FAC9406B56DC8AE0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2E927-D021-42F2-8BFA-C0E9EAF7AA5E}"/>
      </w:docPartPr>
      <w:docPartBody>
        <w:p w:rsidR="00000000" w:rsidRDefault="002F0171">
          <w:pPr>
            <w:pStyle w:val="754CDB125EDE4FAC9406B56DC8AE0F74"/>
          </w:pPr>
          <w:r>
            <w:t>Lesson planning</w:t>
          </w:r>
        </w:p>
      </w:docPartBody>
    </w:docPart>
    <w:docPart>
      <w:docPartPr>
        <w:name w:val="A4B354351FDF43E4B27ECE380525D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3C791-B333-4E34-8794-1835B6ACE0FF}"/>
      </w:docPartPr>
      <w:docPartBody>
        <w:p w:rsidR="00000000" w:rsidRDefault="002F0171">
          <w:pPr>
            <w:pStyle w:val="A4B354351FDF43E4B27ECE380525DADE"/>
          </w:pPr>
          <w:r>
            <w:t>Leadership</w:t>
          </w:r>
        </w:p>
      </w:docPartBody>
    </w:docPart>
    <w:docPart>
      <w:docPartPr>
        <w:name w:val="1FAA58A303AF4A68A1BA0925373EA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EAE026-827F-45D0-9E17-4FBB103C6FAB}"/>
      </w:docPartPr>
      <w:docPartBody>
        <w:p w:rsidR="00000000" w:rsidRDefault="002F0171">
          <w:pPr>
            <w:pStyle w:val="1FAA58A303AF4A68A1BA0925373EAEB0"/>
          </w:pPr>
          <w:r>
            <w:t>Creative writing</w:t>
          </w:r>
        </w:p>
      </w:docPartBody>
    </w:docPart>
    <w:docPart>
      <w:docPartPr>
        <w:name w:val="C328658171B2482DB203F84768B08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E745C-4B5B-43BF-B0C4-6E92A9586CCC}"/>
      </w:docPartPr>
      <w:docPartBody>
        <w:p w:rsidR="00000000" w:rsidRDefault="002F0171">
          <w:pPr>
            <w:pStyle w:val="C328658171B2482DB203F84768B089ED"/>
          </w:pPr>
          <w:r w:rsidRPr="00461532">
            <w:t>ADDRESS</w:t>
          </w:r>
        </w:p>
      </w:docPartBody>
    </w:docPart>
    <w:docPart>
      <w:docPartPr>
        <w:name w:val="B0EFCB5A21D3451CB5A888A5B5F5C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A7413-E2AB-4D82-AE7F-8123CA2B2D27}"/>
      </w:docPartPr>
      <w:docPartBody>
        <w:p w:rsidR="00000000" w:rsidRDefault="002F0171">
          <w:pPr>
            <w:pStyle w:val="B0EFCB5A21D3451CB5A888A5B5F5C8BE"/>
          </w:pPr>
          <w:r w:rsidRPr="00690E3F">
            <w:t>987 6th Ave</w:t>
          </w:r>
          <w:r w:rsidRPr="00690E3F">
            <w:br/>
            <w:t>Santa Fe, NM 76543</w:t>
          </w:r>
          <w:r w:rsidRPr="00690E3F">
            <w:br/>
            <w:t>USA</w:t>
          </w:r>
        </w:p>
      </w:docPartBody>
    </w:docPart>
    <w:docPart>
      <w:docPartPr>
        <w:name w:val="7E09F0868CED465DB37F38DBDE667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3D08F-43A0-46C1-ADEF-90965791AC0C}"/>
      </w:docPartPr>
      <w:docPartBody>
        <w:p w:rsidR="00000000" w:rsidRDefault="002F0171">
          <w:pPr>
            <w:pStyle w:val="7E09F0868CED465DB37F38DBDE667B2B"/>
          </w:pPr>
          <w:r w:rsidRPr="00461532">
            <w:t>PHONE</w:t>
          </w:r>
        </w:p>
      </w:docPartBody>
    </w:docPart>
    <w:docPart>
      <w:docPartPr>
        <w:name w:val="B905AAD7B44C44E39108F11B8E7A2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41A2-E718-4F01-8A06-88E3948BB8C0}"/>
      </w:docPartPr>
      <w:docPartBody>
        <w:p w:rsidR="00000000" w:rsidRDefault="002F0171">
          <w:pPr>
            <w:pStyle w:val="B905AAD7B44C44E39108F11B8E7A2DC1"/>
          </w:pPr>
          <w:hyperlink r:id="rId4" w:history="1">
            <w:r w:rsidRPr="00495CDE">
              <w:t>706.555.0123</w:t>
            </w:r>
          </w:hyperlink>
        </w:p>
      </w:docPartBody>
    </w:docPart>
    <w:docPart>
      <w:docPartPr>
        <w:name w:val="728FB77C5BB64FBEBF60E78746AE0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D0488-F5AA-4F8A-AF4E-484C2698B3C1}"/>
      </w:docPartPr>
      <w:docPartBody>
        <w:p w:rsidR="00000000" w:rsidRDefault="002F0171">
          <w:pPr>
            <w:pStyle w:val="728FB77C5BB64FBEBF60E78746AE0537"/>
          </w:pPr>
          <w:r w:rsidRPr="00461532">
            <w:t>EMAIL</w:t>
          </w:r>
        </w:p>
      </w:docPartBody>
    </w:docPart>
    <w:docPart>
      <w:docPartPr>
        <w:name w:val="97C8273B44AB4FDC83F17D2E5D1E3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DF75-0D5A-48E9-A13F-EA8963766DDC}"/>
      </w:docPartPr>
      <w:docPartBody>
        <w:p w:rsidR="00000000" w:rsidRDefault="002F0171">
          <w:pPr>
            <w:pStyle w:val="97C8273B44AB4FDC83F17D2E5D1E339D"/>
          </w:pPr>
          <w:hyperlink r:id="rId5" w:history="1">
            <w:r w:rsidRPr="00495CDE">
              <w:t>tonnie@example.com</w:t>
            </w:r>
          </w:hyperlink>
        </w:p>
      </w:docPartBody>
    </w:docPart>
    <w:docPart>
      <w:docPartPr>
        <w:name w:val="7D42B640C3E5480580AF2D7B7588A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504D4-80A0-4D5F-9D2F-9853F73DA9F7}"/>
      </w:docPartPr>
      <w:docPartBody>
        <w:p w:rsidR="00000000" w:rsidRDefault="002F0171">
          <w:pPr>
            <w:pStyle w:val="7D42B640C3E5480580AF2D7B7588A0B6"/>
          </w:pPr>
          <w:r w:rsidRPr="00690E3F">
            <w:rPr>
              <w:rStyle w:val="Heading1Char"/>
              <w:b w:val="0"/>
            </w:rPr>
            <w:t>WEBSITE</w:t>
          </w:r>
        </w:p>
      </w:docPartBody>
    </w:docPart>
    <w:docPart>
      <w:docPartPr>
        <w:name w:val="5157D430B4E24EC6B08E781731A0D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9650F-1FC7-47EC-88A8-A390DC0D81D9}"/>
      </w:docPartPr>
      <w:docPartBody>
        <w:p w:rsidR="00000000" w:rsidRDefault="002F0171">
          <w:pPr>
            <w:pStyle w:val="5157D430B4E24EC6B08E781731A0DEE3"/>
          </w:pPr>
          <w:hyperlink r:id="rId6" w:history="1">
            <w:r w:rsidRPr="00690E3F">
              <w:t>www.interestingsite.com</w:t>
            </w:r>
          </w:hyperlink>
        </w:p>
      </w:docPartBody>
    </w:docPart>
    <w:docPart>
      <w:docPartPr>
        <w:name w:val="04303F74B4044EBB92269B506FE4F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1134F-AA05-4BA6-9520-531FFE8061FA}"/>
      </w:docPartPr>
      <w:docPartBody>
        <w:p w:rsidR="00000000" w:rsidRDefault="002F0171" w:rsidP="002F0171">
          <w:pPr>
            <w:pStyle w:val="04303F74B4044EBB92269B506FE4F846"/>
          </w:pPr>
          <w:r>
            <w:t>EDUCATION</w:t>
          </w:r>
        </w:p>
      </w:docPartBody>
    </w:docPart>
    <w:docPart>
      <w:docPartPr>
        <w:name w:val="9C6F9F47CDDF4DA783B8E3E92F31D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817FA-8AFE-4695-8113-DA549AD84977}"/>
      </w:docPartPr>
      <w:docPartBody>
        <w:p w:rsidR="00000000" w:rsidRDefault="002F0171" w:rsidP="002F0171">
          <w:pPr>
            <w:pStyle w:val="9C6F9F47CDDF4DA783B8E3E92F31DFE3"/>
          </w:pPr>
          <w:r w:rsidRPr="00F079F2">
            <w:t>COMMUNICATION</w:t>
          </w:r>
        </w:p>
      </w:docPartBody>
    </w:docPart>
    <w:docPart>
      <w:docPartPr>
        <w:name w:val="DCFAD6BEE7054C0BAF4E6DB8EB1A6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20AB7-ADD4-46B5-ACC3-D416C3083E55}"/>
      </w:docPartPr>
      <w:docPartBody>
        <w:p w:rsidR="00000000" w:rsidRDefault="002F0171" w:rsidP="002F0171">
          <w:pPr>
            <w:pStyle w:val="DCFAD6BEE7054C0BAF4E6DB8EB1A666D"/>
          </w:pPr>
          <w:r w:rsidRPr="000573A9">
            <w:t>Collaborating with 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7DEFC6F689104B57AA59F55FD7E2B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98B01-4AB8-4147-BA03-BDE8664F6E53}"/>
      </w:docPartPr>
      <w:docPartBody>
        <w:p w:rsidR="00000000" w:rsidRDefault="002F0171" w:rsidP="002F0171">
          <w:pPr>
            <w:pStyle w:val="7DEFC6F689104B57AA59F55FD7E2B151"/>
          </w:pPr>
          <w:r w:rsidRPr="00690E3F">
            <w:t>LEADERSHIP</w:t>
          </w:r>
        </w:p>
      </w:docPartBody>
    </w:docPart>
    <w:docPart>
      <w:docPartPr>
        <w:name w:val="343E2DDFB4DD491AB87B799952A8B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35896-0DC3-4B67-9C77-9A292BB97470}"/>
      </w:docPartPr>
      <w:docPartBody>
        <w:p w:rsidR="00000000" w:rsidRDefault="002F0171" w:rsidP="002F0171">
          <w:pPr>
            <w:pStyle w:val="343E2DDFB4DD491AB87B799952A8BA40"/>
          </w:pPr>
          <w:r w:rsidRPr="00690E3F">
            <w:t>LEADERSHIP</w:t>
          </w:r>
        </w:p>
      </w:docPartBody>
    </w:docPart>
    <w:docPart>
      <w:docPartPr>
        <w:name w:val="A7CF8BA98F4245CFAAB2AA7198876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AB540-F19E-4FE7-BD8A-52A702CF5589}"/>
      </w:docPartPr>
      <w:docPartBody>
        <w:p w:rsidR="00000000" w:rsidRDefault="002F0171" w:rsidP="002F0171">
          <w:pPr>
            <w:pStyle w:val="A7CF8BA98F4245CFAAB2AA7198876F75"/>
          </w:pPr>
          <w:r w:rsidRPr="00046661">
            <w:t>As a teacher</w:t>
          </w:r>
          <w:r>
            <w:t>,</w:t>
          </w:r>
          <w:r w:rsidRPr="00046661">
            <w:t xml:space="preserve"> I maintain a positive classroom environment that promotes student engagement, behavior management, and social-emotional development.</w:t>
          </w:r>
        </w:p>
      </w:docPartBody>
    </w:docPart>
    <w:docPart>
      <w:docPartPr>
        <w:name w:val="7CB03015E1964CC2B24E9CA50A7D3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1EAF2-62C5-4D26-805A-D8C6A07EE913}"/>
      </w:docPartPr>
      <w:docPartBody>
        <w:p w:rsidR="00000000" w:rsidRDefault="002F0171" w:rsidP="002F0171">
          <w:pPr>
            <w:pStyle w:val="7CB03015E1964CC2B24E9CA50A7D3DC1"/>
          </w:pPr>
          <w:r w:rsidRPr="00ED71CF">
            <w:t>REFERENCES</w:t>
          </w:r>
        </w:p>
      </w:docPartBody>
    </w:docPart>
    <w:docPart>
      <w:docPartPr>
        <w:name w:val="DA48836D6CAA4E209E52624D43F71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6E06CB-C06F-408F-96AB-5A730AE5A069}"/>
      </w:docPartPr>
      <w:docPartBody>
        <w:p w:rsidR="00000000" w:rsidRDefault="002F0171" w:rsidP="002F0171">
          <w:pPr>
            <w:pStyle w:val="DA48836D6CAA4E209E52624D43F71A5A"/>
          </w:pPr>
          <w:r w:rsidRPr="00ED71CF">
            <w:t>REFERENCES</w:t>
          </w:r>
        </w:p>
      </w:docPartBody>
    </w:docPart>
    <w:docPart>
      <w:docPartPr>
        <w:name w:val="3C341A235E2246CBAC152EB79DBCC7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0A493-2F4C-4FF8-A704-FF39E05A5880}"/>
      </w:docPartPr>
      <w:docPartBody>
        <w:p w:rsidR="00000000" w:rsidRDefault="002F0171" w:rsidP="002F0171">
          <w:pPr>
            <w:pStyle w:val="3C341A235E2246CBAC152EB79DBCC78D"/>
          </w:pPr>
          <w:r w:rsidRPr="008E78A4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71"/>
    <w:rsid w:val="002F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4472C4" w:themeColor="accent1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B13E3D37D949C4A29BFD747F8C51D0">
    <w:name w:val="32B13E3D37D949C4A29BFD747F8C51D0"/>
  </w:style>
  <w:style w:type="paragraph" w:customStyle="1" w:styleId="E4F5F89E9896414289102D4A079D8775">
    <w:name w:val="E4F5F89E9896414289102D4A079D8775"/>
  </w:style>
  <w:style w:type="paragraph" w:customStyle="1" w:styleId="5F949609835D4EA6B53A1ECF2323A798">
    <w:name w:val="5F949609835D4EA6B53A1ECF2323A798"/>
  </w:style>
  <w:style w:type="paragraph" w:customStyle="1" w:styleId="8715D2E494C2442FAB60E7B8725EAD1B">
    <w:name w:val="8715D2E494C2442FAB60E7B8725EAD1B"/>
  </w:style>
  <w:style w:type="paragraph" w:customStyle="1" w:styleId="72B168377E594D4FA6ACCA399B882BAA">
    <w:name w:val="72B168377E594D4FA6ACCA399B882BAA"/>
  </w:style>
  <w:style w:type="paragraph" w:customStyle="1" w:styleId="A14E289AD2FD4F86B58FD3908D36FF17">
    <w:name w:val="A14E289AD2FD4F86B58FD3908D36FF17"/>
  </w:style>
  <w:style w:type="paragraph" w:customStyle="1" w:styleId="C9F9B17354114FEFA00ED4890EAF8442">
    <w:name w:val="C9F9B17354114FEFA00ED4890EAF8442"/>
  </w:style>
  <w:style w:type="paragraph" w:customStyle="1" w:styleId="41099800C81349EB9616EAD45C41E7D7">
    <w:name w:val="41099800C81349EB9616EAD45C41E7D7"/>
  </w:style>
  <w:style w:type="paragraph" w:customStyle="1" w:styleId="754CDB125EDE4FAC9406B56DC8AE0F74">
    <w:name w:val="754CDB125EDE4FAC9406B56DC8AE0F74"/>
  </w:style>
  <w:style w:type="paragraph" w:customStyle="1" w:styleId="A4B354351FDF43E4B27ECE380525DADE">
    <w:name w:val="A4B354351FDF43E4B27ECE380525DADE"/>
  </w:style>
  <w:style w:type="paragraph" w:customStyle="1" w:styleId="1FAA58A303AF4A68A1BA0925373EAEB0">
    <w:name w:val="1FAA58A303AF4A68A1BA0925373EAEB0"/>
  </w:style>
  <w:style w:type="paragraph" w:customStyle="1" w:styleId="C328658171B2482DB203F84768B089ED">
    <w:name w:val="C328658171B2482DB203F84768B089ED"/>
  </w:style>
  <w:style w:type="paragraph" w:customStyle="1" w:styleId="B0EFCB5A21D3451CB5A888A5B5F5C8BE">
    <w:name w:val="B0EFCB5A21D3451CB5A888A5B5F5C8BE"/>
  </w:style>
  <w:style w:type="paragraph" w:customStyle="1" w:styleId="7E09F0868CED465DB37F38DBDE667B2B">
    <w:name w:val="7E09F0868CED465DB37F38DBDE667B2B"/>
  </w:style>
  <w:style w:type="paragraph" w:customStyle="1" w:styleId="B905AAD7B44C44E39108F11B8E7A2DC1">
    <w:name w:val="B905AAD7B44C44E39108F11B8E7A2DC1"/>
  </w:style>
  <w:style w:type="paragraph" w:customStyle="1" w:styleId="728FB77C5BB64FBEBF60E78746AE0537">
    <w:name w:val="728FB77C5BB64FBEBF60E78746AE0537"/>
  </w:style>
  <w:style w:type="paragraph" w:customStyle="1" w:styleId="97C8273B44AB4FDC83F17D2E5D1E339D">
    <w:name w:val="97C8273B44AB4FDC83F17D2E5D1E339D"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inorHAnsi" w:hAnsiTheme="majorHAnsi"/>
      <w:b/>
      <w:caps/>
      <w:color w:val="4472C4" w:themeColor="accent1"/>
      <w:sz w:val="28"/>
      <w:szCs w:val="28"/>
      <w:lang w:val="en-US" w:eastAsia="en-US"/>
    </w:rPr>
  </w:style>
  <w:style w:type="paragraph" w:customStyle="1" w:styleId="7D42B640C3E5480580AF2D7B7588A0B6">
    <w:name w:val="7D42B640C3E5480580AF2D7B7588A0B6"/>
  </w:style>
  <w:style w:type="paragraph" w:customStyle="1" w:styleId="5157D430B4E24EC6B08E781731A0DEE3">
    <w:name w:val="5157D430B4E24EC6B08E781731A0DEE3"/>
  </w:style>
  <w:style w:type="paragraph" w:customStyle="1" w:styleId="890AB1EB8B1F4F7B9E421C83DD066BEF">
    <w:name w:val="890AB1EB8B1F4F7B9E421C83DD066BEF"/>
  </w:style>
  <w:style w:type="paragraph" w:customStyle="1" w:styleId="F681A9918F124181B33D8893986A7D0B">
    <w:name w:val="F681A9918F124181B33D8893986A7D0B"/>
  </w:style>
  <w:style w:type="paragraph" w:customStyle="1" w:styleId="689C4C8B0B074AFF84B3446B088A054B">
    <w:name w:val="689C4C8B0B074AFF84B3446B088A054B"/>
  </w:style>
  <w:style w:type="paragraph" w:customStyle="1" w:styleId="D3C2756984B94019BD2ED654F0084381">
    <w:name w:val="D3C2756984B94019BD2ED654F0084381"/>
  </w:style>
  <w:style w:type="paragraph" w:customStyle="1" w:styleId="F36023ADAD504EABAE6A1148F35A450C">
    <w:name w:val="F36023ADAD504EABAE6A1148F35A450C"/>
  </w:style>
  <w:style w:type="paragraph" w:customStyle="1" w:styleId="E868BFAEC0A04F7AB4992059A0D4147E">
    <w:name w:val="E868BFAEC0A04F7AB4992059A0D4147E"/>
  </w:style>
  <w:style w:type="paragraph" w:customStyle="1" w:styleId="D82EF0F4945C4B8FB99B7EB9ACF71EA9">
    <w:name w:val="D82EF0F4945C4B8FB99B7EB9ACF71EA9"/>
  </w:style>
  <w:style w:type="paragraph" w:customStyle="1" w:styleId="3A7E3976CED94C6595E1458FF51C1876">
    <w:name w:val="3A7E3976CED94C6595E1458FF51C1876"/>
  </w:style>
  <w:style w:type="paragraph" w:customStyle="1" w:styleId="8CCF8A713931452BAD86422A3084D509">
    <w:name w:val="8CCF8A713931452BAD86422A3084D509"/>
  </w:style>
  <w:style w:type="paragraph" w:customStyle="1" w:styleId="58342B8A38754155854EFFFDB487BCC1">
    <w:name w:val="58342B8A38754155854EFFFDB487BCC1"/>
  </w:style>
  <w:style w:type="paragraph" w:customStyle="1" w:styleId="CBCF19F57A644BB3BDD4154F4CE61560">
    <w:name w:val="CBCF19F57A644BB3BDD4154F4CE61560"/>
  </w:style>
  <w:style w:type="paragraph" w:customStyle="1" w:styleId="D3C36D3FD40E43DE8CCF433110E732B8">
    <w:name w:val="D3C36D3FD40E43DE8CCF433110E732B8"/>
  </w:style>
  <w:style w:type="paragraph" w:customStyle="1" w:styleId="3A728EE6210A433399176F9E73EB6493">
    <w:name w:val="3A728EE6210A433399176F9E73EB6493"/>
  </w:style>
  <w:style w:type="paragraph" w:customStyle="1" w:styleId="3655FEC0447D46C2AFD7DB2F5754529D">
    <w:name w:val="3655FEC0447D46C2AFD7DB2F5754529D"/>
  </w:style>
  <w:style w:type="paragraph" w:customStyle="1" w:styleId="11BB4D8D5EBE4CF1B7661D2773830B12">
    <w:name w:val="11BB4D8D5EBE4CF1B7661D2773830B12"/>
  </w:style>
  <w:style w:type="paragraph" w:customStyle="1" w:styleId="ED2F677A05FA44B8A17EC0D0D16FAACF">
    <w:name w:val="ED2F677A05FA44B8A17EC0D0D16FAACF"/>
  </w:style>
  <w:style w:type="paragraph" w:customStyle="1" w:styleId="9242B4165EED489DA8FCD23A4305649F">
    <w:name w:val="9242B4165EED489DA8FCD23A4305649F"/>
  </w:style>
  <w:style w:type="paragraph" w:customStyle="1" w:styleId="713D1A0E9D404FA0836AE0A3ADF259A7">
    <w:name w:val="713D1A0E9D404FA0836AE0A3ADF259A7"/>
    <w:rsid w:val="002F0171"/>
  </w:style>
  <w:style w:type="paragraph" w:customStyle="1" w:styleId="04303F74B4044EBB92269B506FE4F846">
    <w:name w:val="04303F74B4044EBB92269B506FE4F846"/>
    <w:rsid w:val="002F0171"/>
  </w:style>
  <w:style w:type="paragraph" w:customStyle="1" w:styleId="24D75DD5F6884BF09CF0C4EE14D5B33A">
    <w:name w:val="24D75DD5F6884BF09CF0C4EE14D5B33A"/>
    <w:rsid w:val="002F0171"/>
  </w:style>
  <w:style w:type="paragraph" w:customStyle="1" w:styleId="9C6F9F47CDDF4DA783B8E3E92F31DFE3">
    <w:name w:val="9C6F9F47CDDF4DA783B8E3E92F31DFE3"/>
    <w:rsid w:val="002F0171"/>
  </w:style>
  <w:style w:type="paragraph" w:customStyle="1" w:styleId="DCFAD6BEE7054C0BAF4E6DB8EB1A666D">
    <w:name w:val="DCFAD6BEE7054C0BAF4E6DB8EB1A666D"/>
    <w:rsid w:val="002F0171"/>
  </w:style>
  <w:style w:type="paragraph" w:customStyle="1" w:styleId="7DEFC6F689104B57AA59F55FD7E2B151">
    <w:name w:val="7DEFC6F689104B57AA59F55FD7E2B151"/>
    <w:rsid w:val="002F0171"/>
  </w:style>
  <w:style w:type="paragraph" w:customStyle="1" w:styleId="343E2DDFB4DD491AB87B799952A8BA40">
    <w:name w:val="343E2DDFB4DD491AB87B799952A8BA40"/>
    <w:rsid w:val="002F0171"/>
  </w:style>
  <w:style w:type="paragraph" w:customStyle="1" w:styleId="A7CF8BA98F4245CFAAB2AA7198876F75">
    <w:name w:val="A7CF8BA98F4245CFAAB2AA7198876F75"/>
    <w:rsid w:val="002F0171"/>
  </w:style>
  <w:style w:type="paragraph" w:customStyle="1" w:styleId="7CB03015E1964CC2B24E9CA50A7D3DC1">
    <w:name w:val="7CB03015E1964CC2B24E9CA50A7D3DC1"/>
    <w:rsid w:val="002F0171"/>
  </w:style>
  <w:style w:type="paragraph" w:customStyle="1" w:styleId="DA48836D6CAA4E209E52624D43F71A5A">
    <w:name w:val="DA48836D6CAA4E209E52624D43F71A5A"/>
    <w:rsid w:val="002F0171"/>
  </w:style>
  <w:style w:type="paragraph" w:customStyle="1" w:styleId="3C341A235E2246CBAC152EB79DBCC78D">
    <w:name w:val="3C341A235E2246CBAC152EB79DBCC78D"/>
    <w:rsid w:val="002F01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2532E-FE81-4AEB-A1B7-A32D6DD49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605AE37-0590-4098-8F0F-597D2284DD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CE7D77-1D80-419A-896A-95F04F8FE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7A7C75-6DD3-410B-9AAB-B7E98D3965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teaching resume</Template>
  <TotalTime>0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2025-12-31T05:44:00Z</dcterms:created>
  <dcterms:modified xsi:type="dcterms:W3CDTF">2025-12-31T05:52:00Z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